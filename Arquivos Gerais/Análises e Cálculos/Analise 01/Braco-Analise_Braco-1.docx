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9BA9C82" w14:textId="77777777" w:rsidTr="00A43A5B">
        <w:trPr>
          <w:cantSplit/>
          <w:trHeight w:val="4488"/>
        </w:trPr>
        <w:tc>
          <w:tcPr>
            <w:tcW w:w="6285" w:type="dxa"/>
          </w:tcPr>
          <w:p w14:paraId="313658F4" w14:textId="0733E2C9" w:rsidR="00F448BC" w:rsidRDefault="00B15EC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8FF26A" wp14:editId="4AFCB1F8">
                  <wp:extent cx="3853815" cy="2021205"/>
                  <wp:effectExtent l="0" t="0" r="0" b="0"/>
                  <wp:docPr id="3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acomgrade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8DEAA03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CFF4CC1" w14:textId="1DC91293" w:rsidR="00B77317" w:rsidRPr="00CD1539" w:rsidRDefault="00B15EC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Bra</w:t>
                  </w:r>
                  <w:r w:rsidR="00AE0D58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ç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o</w:t>
                  </w:r>
                  <w:proofErr w:type="spellEnd"/>
                  <w:proofErr w:type="gramEnd"/>
                </w:p>
                <w:p w14:paraId="39303FDC" w14:textId="77777777" w:rsidR="00B77317" w:rsidRPr="00CD1539" w:rsidRDefault="00B77317" w:rsidP="00E217C8">
                  <w:pPr>
                    <w:rPr>
                      <w:rStyle w:val="Forte"/>
                      <w:sz w:val="20"/>
                      <w:szCs w:val="20"/>
                    </w:rPr>
                  </w:pPr>
                </w:p>
                <w:p w14:paraId="0B0EBA29" w14:textId="46A6CB50" w:rsidR="00B77317" w:rsidRPr="00CD1539" w:rsidRDefault="00B15EC9" w:rsidP="009C008A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sexta-feira</w:t>
                  </w:r>
                  <w:proofErr w:type="spellEnd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, 16 de </w:t>
                  </w:r>
                  <w:proofErr w:type="spellStart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outubro</w:t>
                  </w:r>
                  <w:proofErr w:type="spellEnd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 de 2020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br/>
                  </w:r>
                  <w:r>
                    <w:rPr>
                      <w:rStyle w:val="Forte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Rafael Giaretta Falcaro</w:t>
                  </w:r>
                </w:p>
                <w:p w14:paraId="4F086533" w14:textId="39B6FF0C" w:rsidR="00B77317" w:rsidRPr="00CD1539" w:rsidRDefault="00B15EC9" w:rsidP="009C008A">
                  <w:pPr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Analise_Braco</w:t>
                  </w:r>
                  <w:proofErr w:type="spellEnd"/>
                </w:p>
                <w:p w14:paraId="101F391C" w14:textId="2AAF4746" w:rsidR="00B77317" w:rsidRPr="006A441F" w:rsidRDefault="00B15EC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E462A69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12CE977" w14:textId="4DE17E99" w:rsidR="00B77317" w:rsidRDefault="00B15EC9" w:rsidP="00E3408D">
                      <w:pPr>
                        <w:pStyle w:val="CabealhodoSumrio"/>
                      </w:pPr>
                      <w:r>
                        <w:t>Table of Contents</w:t>
                      </w:r>
                    </w:p>
                    <w:p w14:paraId="685ACF19" w14:textId="114DB32F" w:rsidR="002170F6" w:rsidRDefault="001041F1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3775040" w:history="1">
                        <w:r w:rsidR="002170F6" w:rsidRPr="00AB6FE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2170F6">
                          <w:rPr>
                            <w:noProof/>
                            <w:webHidden/>
                          </w:rPr>
                          <w:tab/>
                        </w:r>
                        <w:r w:rsidR="002170F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170F6">
                          <w:rPr>
                            <w:noProof/>
                            <w:webHidden/>
                          </w:rPr>
                          <w:instrText xml:space="preserve"> PAGEREF _Toc53775040 \h </w:instrText>
                        </w:r>
                        <w:r w:rsidR="002170F6">
                          <w:rPr>
                            <w:noProof/>
                            <w:webHidden/>
                          </w:rPr>
                        </w:r>
                        <w:r w:rsidR="002170F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170F6">
                          <w:rPr>
                            <w:noProof/>
                            <w:webHidden/>
                          </w:rPr>
                          <w:t>1</w:t>
                        </w:r>
                        <w:r w:rsidR="002170F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EC7E29F" w14:textId="332C577C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1" w:history="1">
                        <w:r w:rsidRPr="00AB6FE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4DE738" w14:textId="645588B1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2" w:history="1">
                        <w:r w:rsidRPr="00AB6FE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AC3A1E" w14:textId="22A49E04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3" w:history="1">
                        <w:r w:rsidRPr="00AB6FE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3E6484" w14:textId="39839000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4" w:history="1">
                        <w:r w:rsidRPr="00AB6FE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EA31111" w14:textId="5DF3DC4D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5" w:history="1">
                        <w:r w:rsidRPr="00AB6FE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D28F6B" w14:textId="179D79AC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6" w:history="1">
                        <w:r w:rsidRPr="00AB6FE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D4D856" w14:textId="247E3887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7" w:history="1">
                        <w:r w:rsidRPr="00AB6FE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7C1443" w14:textId="58692DB2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8" w:history="1">
                        <w:r w:rsidRPr="00AB6FE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2230F3" w14:textId="27BA558C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49" w:history="1">
                        <w:r w:rsidRPr="00AB6FE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BC8F41" w14:textId="0982066F" w:rsidR="002170F6" w:rsidRDefault="002170F6">
                      <w:pPr>
                        <w:pStyle w:val="Sumrio1"/>
                        <w:rPr>
                          <w:noProof/>
                          <w:sz w:val="22"/>
                          <w:lang w:val="pt-BR" w:eastAsia="pt-BR"/>
                        </w:rPr>
                      </w:pPr>
                      <w:hyperlink w:anchor="_Toc53775050" w:history="1">
                        <w:r w:rsidRPr="00AB6FE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_Toc53775050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0552CC" w14:textId="11D07434" w:rsidR="00B77317" w:rsidRPr="00EF5B54" w:rsidRDefault="001041F1" w:rsidP="00E3408D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4D5D0DF" w14:textId="77777777" w:rsidR="00F448BC" w:rsidRDefault="00F448BC" w:rsidP="00A5373F"/>
        </w:tc>
      </w:tr>
      <w:tr w:rsidR="00F448BC" w14:paraId="4D472530" w14:textId="77777777" w:rsidTr="00BE081A">
        <w:trPr>
          <w:cantSplit/>
          <w:trHeight w:val="3924"/>
        </w:trPr>
        <w:tc>
          <w:tcPr>
            <w:tcW w:w="6285" w:type="dxa"/>
          </w:tcPr>
          <w:p w14:paraId="2712E21F" w14:textId="6BE2D56F" w:rsidR="00C27B5D" w:rsidRDefault="00B15EC9" w:rsidP="00C27B5D">
            <w:pPr>
              <w:pStyle w:val="Ttulo1"/>
              <w:outlineLvl w:val="0"/>
            </w:pPr>
            <w:bookmarkStart w:id="0" w:name="_Toc53775040"/>
            <w:r>
              <w:t>Description</w:t>
            </w:r>
            <w:bookmarkEnd w:id="0"/>
          </w:p>
          <w:p w14:paraId="1A799043" w14:textId="221375A0" w:rsidR="00F448BC" w:rsidRPr="00E65D6E" w:rsidRDefault="00AE0D58" w:rsidP="00FF408C">
            <w:proofErr w:type="spellStart"/>
            <w:r>
              <w:t>Estudo</w:t>
            </w:r>
            <w:proofErr w:type="spellEnd"/>
            <w:r>
              <w:t xml:space="preserve"> de </w:t>
            </w:r>
            <w:proofErr w:type="spellStart"/>
            <w:r>
              <w:t>caso</w:t>
            </w:r>
            <w:proofErr w:type="spellEnd"/>
            <w:r>
              <w:t xml:space="preserve"> de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peça</w:t>
            </w:r>
            <w:proofErr w:type="spellEnd"/>
            <w:r>
              <w:t xml:space="preserve"> do </w:t>
            </w:r>
            <w:proofErr w:type="spellStart"/>
            <w:r>
              <w:t>Projeto</w:t>
            </w:r>
            <w:proofErr w:type="spellEnd"/>
            <w:r>
              <w:t xml:space="preserve"> </w:t>
            </w:r>
            <w:proofErr w:type="spellStart"/>
            <w:r>
              <w:t>Integrador</w:t>
            </w:r>
            <w:proofErr w:type="spellEnd"/>
          </w:p>
        </w:tc>
        <w:tc>
          <w:tcPr>
            <w:tcW w:w="4713" w:type="dxa"/>
            <w:vMerge/>
          </w:tcPr>
          <w:p w14:paraId="44A01B61" w14:textId="77777777" w:rsidR="00F448BC" w:rsidRPr="00A33AA4" w:rsidRDefault="00F448BC" w:rsidP="00840CC7">
            <w:pPr>
              <w:pStyle w:val="Sumrio3"/>
            </w:pPr>
          </w:p>
        </w:tc>
      </w:tr>
    </w:tbl>
    <w:p w14:paraId="3D6A912F" w14:textId="77777777" w:rsidR="00F25CD7" w:rsidRDefault="00F25CD7">
      <w:r>
        <w:br w:type="page"/>
      </w:r>
    </w:p>
    <w:tbl>
      <w:tblPr>
        <w:tblStyle w:val="Tabelacomgrade"/>
        <w:tblW w:w="11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1B2C2F0" w14:textId="77777777" w:rsidTr="00AE0D58">
        <w:tc>
          <w:tcPr>
            <w:tcW w:w="11016" w:type="dxa"/>
          </w:tcPr>
          <w:p w14:paraId="1704DA5B" w14:textId="4FE78BD9" w:rsidR="00FF408C" w:rsidRDefault="00B15EC9" w:rsidP="00FF408C">
            <w:pPr>
              <w:pStyle w:val="Ttulo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3775041"/>
            <w:r>
              <w:lastRenderedPageBreak/>
              <w:t>Model Information</w:t>
            </w:r>
            <w:bookmarkEnd w:id="4"/>
          </w:p>
          <w:p w14:paraId="303998B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F4A6BB3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acomgrade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36E3DD3" w14:textId="77777777" w:rsidTr="00077EA0">
                    <w:tc>
                      <w:tcPr>
                        <w:tcW w:w="8640" w:type="dxa"/>
                      </w:tcPr>
                      <w:p w14:paraId="2CA4A582" w14:textId="7A1B03D5" w:rsidR="00077EA0" w:rsidRDefault="00B15EC9" w:rsidP="00077EA0">
                        <w:pPr>
                          <w:jc w:val="center"/>
                          <w:rPr>
                            <w:rStyle w:val="Forte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96EF52A" wp14:editId="4EEF302F">
                              <wp:extent cx="5349240" cy="2805430"/>
                              <wp:effectExtent l="0" t="0" r="3810" b="0"/>
                              <wp:docPr id="4" name="Imagem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054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7469A12" w14:textId="59F62E79" w:rsidR="00C16188" w:rsidRDefault="00B15EC9" w:rsidP="00C16188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Braco</w:t>
                  </w:r>
                </w:p>
                <w:p w14:paraId="6A919D3F" w14:textId="6A9613D4" w:rsidR="00C16188" w:rsidRDefault="00B15EC9" w:rsidP="00C16188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Valor predeterminado</w:t>
                  </w:r>
                </w:p>
              </w:tc>
            </w:tr>
            <w:tr w:rsidR="00C16188" w14:paraId="08CAF91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12AEDC" w14:textId="441A4411" w:rsidR="00C16188" w:rsidRPr="0044448A" w:rsidRDefault="00B15EC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Forte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48A88C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C22EDB" w14:textId="4F161A39" w:rsidR="00C16188" w:rsidRDefault="00B15EC9" w:rsidP="0044448A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8C8969" w14:textId="6F34600E" w:rsidR="00C16188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8052BE" w14:textId="44302CE9" w:rsidR="00C16188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F31573" w14:textId="7E5963D0" w:rsidR="00C16188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3C39DF2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D6C38" w14:textId="37B5B751" w:rsidR="00C16188" w:rsidRDefault="00B15EC9" w:rsidP="0044448A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Boss-Extrude3</w:t>
                  </w:r>
                </w:p>
                <w:p w14:paraId="651D6FD7" w14:textId="0D6D0DE9" w:rsidR="004B3022" w:rsidRPr="0044448A" w:rsidRDefault="00B15EC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BB69DB" wp14:editId="07F979E7">
                        <wp:extent cx="1562735" cy="819785"/>
                        <wp:effectExtent l="0" t="0" r="0" b="0"/>
                        <wp:docPr id="5" name="Image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9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588098" w14:textId="13FFC2BA" w:rsidR="00C16188" w:rsidRPr="0044448A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B95F16" w14:textId="77777777" w:rsidR="00B15EC9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Mass:0,305419 kg</w:t>
                  </w:r>
                </w:p>
                <w:p w14:paraId="0775D6B3" w14:textId="77777777" w:rsidR="00B15EC9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Volume:0,000293677 m^3</w:t>
                  </w:r>
                </w:p>
                <w:p w14:paraId="5B41B644" w14:textId="77777777" w:rsidR="00B15EC9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Density:1.039,99 kg/m^3</w:t>
                  </w:r>
                </w:p>
                <w:p w14:paraId="547EB0CF" w14:textId="77777777" w:rsidR="00B15EC9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Weight:2,99311 N</w:t>
                  </w:r>
                </w:p>
                <w:p w14:paraId="1F4A19DE" w14:textId="02FA398E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D0C63C" w14:textId="77777777" w:rsidR="00B15EC9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C:\Users\Rafael\Google Drive\SENAI\SENAI 2020\PROJETO INTEGRADOR\MECÂNICA\Projeto Integrador 2020\ANÁLISES\Analise 01\Braco\Braco.SLDPRT</w:t>
                  </w:r>
                </w:p>
                <w:p w14:paraId="78CF1A88" w14:textId="1F51E1E3" w:rsidR="00C16188" w:rsidRPr="0044448A" w:rsidRDefault="00B15EC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Oct 16 21:06:25 2020</w:t>
                  </w:r>
                </w:p>
              </w:tc>
            </w:tr>
          </w:tbl>
          <w:p w14:paraId="3A6361FC" w14:textId="39E88C3A" w:rsidR="00FF408C" w:rsidRDefault="00FF408C" w:rsidP="00A96F2C"/>
        </w:tc>
      </w:tr>
    </w:tbl>
    <w:p w14:paraId="11ED221E" w14:textId="77777777" w:rsidR="00FF408C" w:rsidRDefault="00FF408C" w:rsidP="00FF408C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14:paraId="77A93958" w14:textId="77777777" w:rsidTr="005E294F">
        <w:tc>
          <w:tcPr>
            <w:tcW w:w="11016" w:type="dxa"/>
          </w:tcPr>
          <w:p w14:paraId="5142A3D3" w14:textId="3F9628A3" w:rsidR="00B35001" w:rsidRPr="00B35001" w:rsidRDefault="00B15EC9" w:rsidP="00B35001">
            <w:pPr>
              <w:pStyle w:val="Ttulo1"/>
              <w:outlineLvl w:val="0"/>
            </w:pPr>
            <w:bookmarkStart w:id="5" w:name="_Toc53775042"/>
            <w:r>
              <w:lastRenderedPageBreak/>
              <w:t>Study Properties</w:t>
            </w:r>
            <w:bookmarkEnd w:id="5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13"/>
              <w:gridCol w:w="5192"/>
            </w:tblGrid>
            <w:tr w:rsidR="00B35001" w14:paraId="259308F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93C812" w14:textId="1E3858CA" w:rsidR="00B35001" w:rsidRDefault="00B15EC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6F1C07" w14:textId="58589C5D" w:rsidR="00B35001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Analise_Braco</w:t>
                  </w:r>
                  <w:proofErr w:type="spellEnd"/>
                </w:p>
              </w:tc>
            </w:tr>
            <w:tr w:rsidR="00B15EC9" w14:paraId="5D9CF0A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D197B3" w14:textId="68C87C26" w:rsidR="00B15EC9" w:rsidRDefault="00B15EC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B59188" w14:textId="6E4F9CF6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B15EC9" w14:paraId="6D7DCD3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60382A" w14:textId="0E3659E7" w:rsidR="00B15EC9" w:rsidRDefault="00B15EC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57845E" w14:textId="562398E8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15EC9" w14:paraId="204E21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4FF13" w14:textId="70651C2D" w:rsidR="00B15EC9" w:rsidRDefault="00B15EC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6A5BBD" w14:textId="71F6D26C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15EC9" w14:paraId="6555A5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C160D3" w14:textId="21B0E8B5" w:rsidR="00B15EC9" w:rsidRDefault="00B15EC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AC5C16" w14:textId="1ADC2F8A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B15EC9" w14:paraId="007B52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29C2B5" w14:textId="16100ADE" w:rsidR="00B15EC9" w:rsidRDefault="00B15EC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1F43DD" w14:textId="007DAC69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B15EC9" w14:paraId="0AB48B2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5F396B" w14:textId="4B4B7065" w:rsidR="00B15EC9" w:rsidRDefault="00B15EC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2A9C21" w14:textId="2823BDFE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472927C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36D9A7" w14:textId="10E74FD1" w:rsidR="00B15EC9" w:rsidRDefault="00B15EC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48A685" w14:textId="14EDAE97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B15EC9" w14:paraId="1E18C74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A4334" w14:textId="37A1705E" w:rsidR="00B15EC9" w:rsidRDefault="00B15EC9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B0D644" w14:textId="476098DF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04510A1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434048" w14:textId="33FDE948" w:rsidR="00B15EC9" w:rsidRDefault="00B15EC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05CB33" w14:textId="2EEB3477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75A830B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4C0906" w14:textId="5061AED3" w:rsidR="00B15EC9" w:rsidRDefault="00B15EC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02FCC8" w14:textId="4E7CC678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2E65B5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2D54F3" w14:textId="0EE5E021" w:rsidR="00B15EC9" w:rsidRDefault="00B15EC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20ABA6" w14:textId="23D4055B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B15EC9" w14:paraId="3DF273E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B8D69E" w14:textId="19551553" w:rsidR="00B15EC9" w:rsidRDefault="00B15EC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0E62D6" w14:textId="701FD1AA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3B1AB3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FB5E07" w14:textId="0A6FA6D9" w:rsidR="00B15EC9" w:rsidRDefault="00B15EC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52FF58" w14:textId="7860863B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15EC9" w14:paraId="44F25D8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D122CF" w14:textId="20FA4D1F" w:rsidR="00B15EC9" w:rsidRDefault="00B15EC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3150B6" w14:textId="3D6D72A2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366A28E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D0054E" w14:textId="21B01796" w:rsidR="00B15EC9" w:rsidRDefault="00B15EC9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6867FC" w14:textId="7B859E05" w:rsidR="00B15EC9" w:rsidRDefault="00B15EC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54B3634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F9914B" w14:textId="00F37F05" w:rsidR="00B15EC9" w:rsidRDefault="00B15EC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7B9E5" w14:textId="185CA475" w:rsidR="00B15EC9" w:rsidRDefault="00B15EC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(C:\Users\Rafael\Google Drive\SENAI\SENAI 2020\PROJETO INTEGRADOR\MECÂNICA\</w:t>
                  </w:r>
                  <w:proofErr w:type="spellStart"/>
                  <w:r>
                    <w:t>Projeto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Integrador</w:t>
                  </w:r>
                  <w:proofErr w:type="spellEnd"/>
                  <w:r>
                    <w:t xml:space="preserve"> 2020\ANÁLISES\Analise 01\</w:t>
                  </w:r>
                  <w:proofErr w:type="spellStart"/>
                  <w:r>
                    <w:t>Braco</w:t>
                  </w:r>
                  <w:proofErr w:type="spellEnd"/>
                  <w:r>
                    <w:t>)</w:t>
                  </w:r>
                </w:p>
              </w:tc>
            </w:tr>
          </w:tbl>
          <w:p w14:paraId="0914A276" w14:textId="06806B0D" w:rsidR="005E294F" w:rsidRDefault="005E294F" w:rsidP="00A96F2C"/>
        </w:tc>
      </w:tr>
      <w:bookmarkEnd w:id="1"/>
      <w:bookmarkEnd w:id="2"/>
      <w:bookmarkEnd w:id="3"/>
    </w:tbl>
    <w:p w14:paraId="3209D2D1" w14:textId="77777777" w:rsidR="00F33129" w:rsidRDefault="00F3312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14:paraId="741C23A0" w14:textId="77777777" w:rsidTr="00E80CD9">
        <w:tc>
          <w:tcPr>
            <w:tcW w:w="11016" w:type="dxa"/>
          </w:tcPr>
          <w:p w14:paraId="3DE95A7E" w14:textId="59AA3509" w:rsidR="00F33129" w:rsidRPr="00B35001" w:rsidRDefault="00B15EC9" w:rsidP="000A7C6B">
            <w:pPr>
              <w:pStyle w:val="Ttulo1"/>
              <w:outlineLvl w:val="0"/>
            </w:pPr>
            <w:bookmarkStart w:id="6" w:name="_Toc53775043"/>
            <w:r>
              <w:t>Units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14:paraId="7FC79E9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160F3" w14:textId="285627E7" w:rsidR="00F33129" w:rsidRDefault="00B15EC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312790" w14:textId="6362A219" w:rsidR="00F33129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B15EC9" w14:paraId="711EE24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405C80" w14:textId="48DA9CB2" w:rsidR="00B15EC9" w:rsidRDefault="00B15EC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29729E" w14:textId="05BA44CA" w:rsidR="00B15EC9" w:rsidRDefault="00B15EC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B15EC9" w14:paraId="7DF937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47198" w14:textId="5CD6EC88" w:rsidR="00B15EC9" w:rsidRDefault="00B15EC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96B70D" w14:textId="3C3CF24D" w:rsidR="00B15EC9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B15EC9" w14:paraId="48D3DE8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C79A74" w14:textId="030BD335" w:rsidR="00B15EC9" w:rsidRDefault="00B15EC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7CFBC8" w14:textId="77B251A5" w:rsidR="00B15EC9" w:rsidRDefault="00B15EC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B15EC9" w14:paraId="5D3638F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F30692" w14:textId="0434EFFF" w:rsidR="00B15EC9" w:rsidRDefault="00B15EC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FD1F3" w14:textId="7DE7B1F2" w:rsidR="00B15EC9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59A8639" w14:textId="26F1C6D4" w:rsidR="00F33129" w:rsidRDefault="00F33129" w:rsidP="000A7C6B"/>
        </w:tc>
      </w:tr>
    </w:tbl>
    <w:p w14:paraId="768FB90B" w14:textId="77777777" w:rsidR="00E80CD9" w:rsidRDefault="00E80CD9" w:rsidP="00076F1F"/>
    <w:tbl>
      <w:tblPr>
        <w:tblStyle w:val="Tabelacomgrade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170EE91" w14:textId="77777777" w:rsidTr="005273D5">
        <w:trPr>
          <w:trHeight w:val="4158"/>
        </w:trPr>
        <w:tc>
          <w:tcPr>
            <w:tcW w:w="11136" w:type="dxa"/>
          </w:tcPr>
          <w:p w14:paraId="02BAC805" w14:textId="6244B3FE" w:rsidR="00E80CD9" w:rsidRPr="00AC3438" w:rsidRDefault="00B15EC9" w:rsidP="000A7C6B">
            <w:pPr>
              <w:pStyle w:val="Ttulo1"/>
              <w:outlineLvl w:val="0"/>
            </w:pPr>
            <w:bookmarkStart w:id="7" w:name="_Toc243733144"/>
            <w:bookmarkStart w:id="8" w:name="_Toc245020112"/>
            <w:bookmarkStart w:id="9" w:name="_Toc245020144"/>
            <w:bookmarkStart w:id="10" w:name="_Toc53775044"/>
            <w:r>
              <w:lastRenderedPageBreak/>
              <w:t>Material Properties</w:t>
            </w:r>
            <w:bookmarkEnd w:id="10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6DA325F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982661" w14:textId="7D154125" w:rsidR="00E80CD9" w:rsidRPr="003E6C57" w:rsidRDefault="00B15EC9" w:rsidP="000A7C6B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054AC8" w14:textId="17AF998A" w:rsidR="00E80CD9" w:rsidRPr="003E6C57" w:rsidRDefault="00B15EC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12A896" w14:textId="50E2D4CC" w:rsidR="00E80CD9" w:rsidRPr="003E6C57" w:rsidRDefault="00B15EC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B7ADE0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BCB42F9" w14:textId="3A1A99A7" w:rsidR="00E80CD9" w:rsidRPr="00577134" w:rsidRDefault="00B15EC9" w:rsidP="000A7C6B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9857E80" wp14:editId="75358B92">
                        <wp:extent cx="1904365" cy="998855"/>
                        <wp:effectExtent l="0" t="0" r="635" b="0"/>
                        <wp:docPr id="6" name="Image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adeMdia1-nfas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10BA46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D529D7" w14:textId="67AE7DD2" w:rsidR="00E80CD9" w:rsidRPr="00BE6656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B2FFC9" w14:textId="0E443446" w:rsidR="00E80CD9" w:rsidRPr="00BE6656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 xml:space="preserve">ABS - </w:t>
                        </w:r>
                        <w:proofErr w:type="spellStart"/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Impresso</w:t>
                        </w:r>
                        <w:proofErr w:type="spellEnd"/>
                      </w:p>
                    </w:tc>
                  </w:tr>
                  <w:tr w:rsidR="00B15EC9" w:rsidRPr="00577134" w14:paraId="22F682C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2A0F5B" w14:textId="6603730A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9BD992" w14:textId="2D613EAB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B15EC9" w:rsidRPr="00577134" w14:paraId="7859345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4EA7AE" w14:textId="11390250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838A30" w14:textId="531A6657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B15EC9" w:rsidRPr="00577134" w14:paraId="507B4C0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F994F1" w14:textId="251F8713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D3B2B3" w14:textId="458DAD08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3,8e+07 N/m^2</w:t>
                        </w:r>
                      </w:p>
                    </w:tc>
                  </w:tr>
                  <w:tr w:rsidR="00B15EC9" w:rsidRPr="00577134" w14:paraId="7CFBDDC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4E8318" w14:textId="65778D5B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080D88" w14:textId="3676BE4A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  <w:tr w:rsidR="00B15EC9" w:rsidRPr="00577134" w14:paraId="2BE888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8F8FCD" w14:textId="12C7BD03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8C92CE" w14:textId="13AAC62A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2,2e+09 N/m^2</w:t>
                        </w:r>
                      </w:p>
                    </w:tc>
                  </w:tr>
                  <w:tr w:rsidR="00B15EC9" w:rsidRPr="00577134" w14:paraId="6A58CD7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463FFD" w14:textId="6BCFEA22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118644" w14:textId="2255FD42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 xml:space="preserve">0,43  </w:t>
                        </w:r>
                      </w:p>
                    </w:tc>
                  </w:tr>
                  <w:tr w:rsidR="00B15EC9" w:rsidRPr="00577134" w14:paraId="68E6A20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163117" w14:textId="72E383B8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662D5A" w14:textId="1D411020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1.040 kg/m^3</w:t>
                        </w:r>
                      </w:p>
                    </w:tc>
                  </w:tr>
                  <w:tr w:rsidR="00B15EC9" w:rsidRPr="00577134" w14:paraId="1A25FBB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527192" w14:textId="3E36F1C7" w:rsidR="00B15EC9" w:rsidRDefault="00B15EC9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DBB11A" w14:textId="5CE625A6" w:rsidR="00B15EC9" w:rsidRDefault="00B15EC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3,189e+08 N/m^2</w:t>
                        </w:r>
                      </w:p>
                    </w:tc>
                  </w:tr>
                </w:tbl>
                <w:p w14:paraId="66AEC9D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5A828024" w14:textId="099FF700" w:rsidR="00E80CD9" w:rsidRPr="00577134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3)(</w:t>
                  </w:r>
                  <w:proofErr w:type="spellStart"/>
                  <w:proofErr w:type="gramEnd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Braco</w:t>
                  </w:r>
                  <w:proofErr w:type="spellEnd"/>
                  <w:r>
                    <w:rPr>
                      <w:rStyle w:val="Forte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  <w:tr w:rsidR="00E80CD9" w:rsidRPr="000841BF" w14:paraId="7DE16FDF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A1EE26E" w14:textId="5FB3DDCE" w:rsidR="00E80CD9" w:rsidRPr="000841BF" w:rsidRDefault="00B15EC9" w:rsidP="000A7C6B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Forte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Forte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4B3954A4" w14:textId="5781FF5F" w:rsidR="00E80CD9" w:rsidRDefault="00E80CD9" w:rsidP="000A7C6B"/>
        </w:tc>
      </w:tr>
      <w:bookmarkEnd w:id="7"/>
      <w:bookmarkEnd w:id="8"/>
      <w:bookmarkEnd w:id="9"/>
    </w:tbl>
    <w:p w14:paraId="147D2C76" w14:textId="77777777" w:rsidR="005273D5" w:rsidRDefault="005273D5" w:rsidP="006518B5"/>
    <w:tbl>
      <w:tblPr>
        <w:tblStyle w:val="Tabelacomgrade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8E8DF92" w14:textId="77777777" w:rsidTr="00452CBC">
        <w:tc>
          <w:tcPr>
            <w:tcW w:w="11016" w:type="dxa"/>
          </w:tcPr>
          <w:p w14:paraId="211F610B" w14:textId="69559A2F" w:rsidR="005273D5" w:rsidRPr="00AF1A58" w:rsidRDefault="00B15EC9" w:rsidP="000A7C6B">
            <w:pPr>
              <w:pStyle w:val="Ttulo1"/>
              <w:outlineLvl w:val="0"/>
              <w:rPr>
                <w:b w:val="0"/>
                <w:bCs w:val="0"/>
              </w:rPr>
            </w:pPr>
            <w:bookmarkStart w:id="11" w:name="_Toc53775045"/>
            <w:r>
              <w:rPr>
                <w:rStyle w:val="Forte"/>
              </w:rPr>
              <w:lastRenderedPageBreak/>
              <w:t>Loads and Fixtures</w:t>
            </w:r>
            <w:bookmarkEnd w:id="11"/>
          </w:p>
          <w:tbl>
            <w:tblPr>
              <w:tblStyle w:val="ListaClara-nfas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15EC9" w14:paraId="36E0551B" w14:textId="77777777" w:rsidTr="0043167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BDAA2FC" w14:textId="591489D7" w:rsidR="00B15EC9" w:rsidRPr="004E282D" w:rsidRDefault="00B15EC9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DAB7C09" w14:textId="0037A71A" w:rsidR="00B15EC9" w:rsidRPr="004E282D" w:rsidRDefault="00B15E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F8405D3" w14:textId="41F84414" w:rsidR="00B15EC9" w:rsidRPr="004E282D" w:rsidRDefault="00B15E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Details</w:t>
                  </w:r>
                </w:p>
              </w:tc>
            </w:tr>
            <w:tr w:rsidR="00B15EC9" w14:paraId="45F3055A" w14:textId="77777777" w:rsidTr="004E46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72DC48C" w14:textId="1EA27A08" w:rsidR="00B15EC9" w:rsidRPr="00AD5FBA" w:rsidRDefault="00B15EC9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1DA239A" w14:textId="7D0B47B3" w:rsidR="00B15EC9" w:rsidRPr="006208CB" w:rsidRDefault="00B15E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4CA8AD3" wp14:editId="778F554B">
                        <wp:extent cx="1772285" cy="929640"/>
                        <wp:effectExtent l="0" t="0" r="0" b="3810"/>
                        <wp:docPr id="7" name="Image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9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15EC9" w14:paraId="4295023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A79A347" w14:textId="26D51B02" w:rsidR="00B15EC9" w:rsidRPr="00BE6656" w:rsidRDefault="00B15EC9" w:rsidP="003F2268">
                        <w:pPr>
                          <w:jc w:val="right"/>
                          <w:rPr>
                            <w:rStyle w:val="Forte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779B155" w14:textId="5879E275" w:rsidR="00B15EC9" w:rsidRPr="00154A1A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15EC9" w14:paraId="724C231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1E76BBA" w14:textId="6DEB6C04" w:rsidR="00B15EC9" w:rsidRDefault="00B15E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1C99FB" w14:textId="7B9BD20E" w:rsidR="00B15EC9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3EA7E10" w14:textId="77777777" w:rsidR="00B15EC9" w:rsidRPr="004C6DEB" w:rsidRDefault="00B15EC9" w:rsidP="00840CC7">
                  <w:pPr>
                    <w:pStyle w:val="Sum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16767B0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72129DC" w14:textId="73135AF9" w:rsidR="003F154A" w:rsidRPr="003F154A" w:rsidRDefault="00B15EC9" w:rsidP="003F154A">
                  <w:pPr>
                    <w:rPr>
                      <w:rStyle w:val="Forte"/>
                      <w:bCs/>
                    </w:rPr>
                  </w:pPr>
                  <w:r>
                    <w:rPr>
                      <w:rStyle w:val="Forte"/>
                      <w:b/>
                    </w:rPr>
                    <w:t>Resultant Forces</w:t>
                  </w:r>
                </w:p>
                <w:tbl>
                  <w:tblPr>
                    <w:tblStyle w:val="Tabelacomgrade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6A25E34D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4FA06E" w14:textId="39EEAD63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FCA8F0C" w14:textId="539B4C4B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8DEBF90" w14:textId="08B4E89B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467C90F" w14:textId="47DDE708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C9924CF" w14:textId="1D2A9F12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42C43CA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A8DF376" w14:textId="3C1E3C86" w:rsidR="003F154A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C1E4B0" w14:textId="405B1345" w:rsidR="003F154A" w:rsidRPr="00EF37BF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0,00102282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6F0037" w14:textId="0E5F9B42" w:rsidR="003F154A" w:rsidRPr="00EF37BF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20,0024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68145F" w14:textId="4361AC5B" w:rsidR="003F154A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-0,00743822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E26AE9" w14:textId="450F065B" w:rsidR="003F154A" w:rsidRPr="00EF37BF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20,0024</w:t>
                        </w:r>
                      </w:p>
                    </w:tc>
                  </w:tr>
                  <w:tr w:rsidR="00935682" w14:paraId="4CEBA4C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1315960" w14:textId="6F04BF63" w:rsidR="00935682" w:rsidRDefault="00B15EC9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D3E8C2B" w14:textId="00FF0541" w:rsidR="00935682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9434BA" w14:textId="04D3FC1C" w:rsidR="00935682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B774A6" w14:textId="151DE678" w:rsidR="00935682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02DD2C" w14:textId="6C73B636" w:rsidR="00935682" w:rsidRDefault="00B15EC9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71DE85A" w14:textId="77777777" w:rsidR="003F154A" w:rsidRDefault="003F154A" w:rsidP="003F154A">
                  <w:pPr>
                    <w:jc w:val="center"/>
                    <w:rPr>
                      <w:rStyle w:val="Forte"/>
                      <w:b/>
                      <w:sz w:val="18"/>
                      <w:szCs w:val="18"/>
                    </w:rPr>
                  </w:pPr>
                  <w:r>
                    <w:rPr>
                      <w:rStyle w:val="Forte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7019E1C" w14:textId="77777777" w:rsidR="005273D5" w:rsidRDefault="005273D5" w:rsidP="00840CC7">
            <w:pPr>
              <w:pStyle w:val="Sumrio3"/>
            </w:pPr>
          </w:p>
          <w:tbl>
            <w:tblPr>
              <w:tblStyle w:val="ListaClara-nfas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15EC9" w14:paraId="39986290" w14:textId="77777777" w:rsidTr="00697B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41B637A" w14:textId="39DE30AB" w:rsidR="00B15EC9" w:rsidRPr="004E282D" w:rsidRDefault="00B15EC9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9C407DB" w14:textId="74662232" w:rsidR="00B15EC9" w:rsidRPr="004E282D" w:rsidRDefault="00B15E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86D0652" w14:textId="256EA131" w:rsidR="00B15EC9" w:rsidRPr="004E282D" w:rsidRDefault="00B15EC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Details</w:t>
                  </w:r>
                </w:p>
              </w:tc>
            </w:tr>
            <w:tr w:rsidR="00B15EC9" w14:paraId="46E21756" w14:textId="77777777" w:rsidTr="00093C5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60A01EF" w14:textId="1C222D4D" w:rsidR="00B15EC9" w:rsidRPr="00F42DD1" w:rsidRDefault="00B15EC9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8F8FC92" w14:textId="10CB4ACA" w:rsidR="00B15EC9" w:rsidRPr="006208CB" w:rsidRDefault="00B15E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200EE0A" wp14:editId="056CDEC6">
                        <wp:extent cx="1907540" cy="1000760"/>
                        <wp:effectExtent l="0" t="0" r="0" b="8890"/>
                        <wp:docPr id="8" name="Image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00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15EC9" w14:paraId="00F35BC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4656970" w14:textId="08CA2F25" w:rsidR="00B15EC9" w:rsidRPr="00BE6656" w:rsidRDefault="00B15EC9" w:rsidP="003F2268">
                        <w:pPr>
                          <w:jc w:val="right"/>
                          <w:rPr>
                            <w:rStyle w:val="Forte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18AB29F" w14:textId="4F7F5BA8" w:rsidR="00B15EC9" w:rsidRPr="00B77EA3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2 face(s), 1 plane(s)</w:t>
                        </w:r>
                      </w:p>
                    </w:tc>
                  </w:tr>
                  <w:tr w:rsidR="00B15EC9" w14:paraId="1311192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11B278E" w14:textId="11FE600F" w:rsidR="00B15EC9" w:rsidRDefault="00B15E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C91AAC" w14:textId="66B7DB17" w:rsidR="00B15EC9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Plano superior</w:t>
                        </w:r>
                      </w:p>
                    </w:tc>
                  </w:tr>
                  <w:tr w:rsidR="00B15EC9" w14:paraId="5210C33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62A854" w14:textId="681E0239" w:rsidR="00B15EC9" w:rsidRDefault="00B15E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0E09068" w14:textId="62483E77" w:rsidR="00B15EC9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B15EC9" w14:paraId="19E262C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3D4AAB6" w14:textId="1CF385B8" w:rsidR="00B15EC9" w:rsidRDefault="00B15EC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0A5F630" w14:textId="455DA422" w:rsidR="00B15EC9" w:rsidRDefault="00B15EC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---; ---; -10 N</w:t>
                        </w:r>
                      </w:p>
                    </w:tc>
                  </w:tr>
                </w:tbl>
                <w:p w14:paraId="73DED6C4" w14:textId="77777777" w:rsidR="00B15EC9" w:rsidRDefault="00B15EC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</w:p>
              </w:tc>
            </w:tr>
          </w:tbl>
          <w:p w14:paraId="00A673E5" w14:textId="77777777" w:rsidR="00133C1E" w:rsidRDefault="00133C1E" w:rsidP="000A7C6B">
            <w:pPr>
              <w:rPr>
                <w:rStyle w:val="Forte"/>
              </w:rPr>
            </w:pPr>
          </w:p>
          <w:tbl>
            <w:tblPr>
              <w:tblStyle w:val="Tabelacomgrade"/>
              <w:tblW w:w="483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468"/>
            </w:tblGrid>
            <w:tr w:rsidR="00B15EC9" w14:paraId="679684AF" w14:textId="77777777" w:rsidTr="00B15EC9">
              <w:tc>
                <w:tcPr>
                  <w:tcW w:w="5000" w:type="pct"/>
                  <w:vAlign w:val="center"/>
                </w:tcPr>
                <w:p w14:paraId="09CBB975" w14:textId="5D8F7C7C" w:rsidR="00B15EC9" w:rsidRDefault="00B15EC9" w:rsidP="00B15EC9">
                  <w:pPr>
                    <w:jc w:val="center"/>
                    <w:rPr>
                      <w:rStyle w:val="Forte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64A77DCE" wp14:editId="47E1C67D">
                        <wp:extent cx="6646545" cy="3486150"/>
                        <wp:effectExtent l="0" t="0" r="1905" b="0"/>
                        <wp:docPr id="9" name="Image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5EC9" w14:paraId="2AA8EDD5" w14:textId="77777777" w:rsidTr="00B15EC9">
              <w:tc>
                <w:tcPr>
                  <w:tcW w:w="5000" w:type="pct"/>
                </w:tcPr>
                <w:p w14:paraId="146D1CD9" w14:textId="7E652853" w:rsidR="00B15EC9" w:rsidRDefault="00B15EC9" w:rsidP="00B15EC9">
                  <w:pPr>
                    <w:jc w:val="center"/>
                    <w:rPr>
                      <w:rStyle w:val="Forte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14:paraId="38F85A31" w14:textId="77777777" w:rsidR="00B15EC9" w:rsidRPr="00145DDC" w:rsidRDefault="00B15EC9" w:rsidP="00B15EC9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</w:p>
              </w:tc>
            </w:tr>
          </w:tbl>
          <w:p w14:paraId="2595D163" w14:textId="36AEAF1C" w:rsidR="005273D5" w:rsidRDefault="005273D5" w:rsidP="000A7C6B"/>
          <w:p w14:paraId="197216FE" w14:textId="7DC16EAB" w:rsidR="005273D5" w:rsidRDefault="005273D5" w:rsidP="000A7C6B">
            <w:pPr>
              <w:rPr>
                <w:rStyle w:val="Forte"/>
              </w:rPr>
            </w:pPr>
          </w:p>
        </w:tc>
      </w:tr>
    </w:tbl>
    <w:p w14:paraId="28D5C0F4" w14:textId="77777777" w:rsidR="00132707" w:rsidRDefault="00132707" w:rsidP="00132707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523DA09" w14:textId="77777777" w:rsidTr="005B3D16">
        <w:tc>
          <w:tcPr>
            <w:tcW w:w="11016" w:type="dxa"/>
          </w:tcPr>
          <w:p w14:paraId="33AE69F6" w14:textId="459FC353" w:rsidR="00132707" w:rsidRDefault="00132707" w:rsidP="00AE0D58">
            <w:pPr>
              <w:pStyle w:val="Ttulo1"/>
            </w:pPr>
            <w:r>
              <w:br w:type="page"/>
            </w:r>
          </w:p>
        </w:tc>
      </w:tr>
    </w:tbl>
    <w:p w14:paraId="0B7052AE" w14:textId="77777777" w:rsidR="00104BD8" w:rsidRDefault="00104BD8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0C7AC5C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FF3DAC1" w14:textId="108EFF3F" w:rsidR="00104BD8" w:rsidRDefault="00B15EC9" w:rsidP="00B15EC9">
            <w:pPr>
              <w:pStyle w:val="Ttulo1"/>
              <w:outlineLvl w:val="0"/>
            </w:pPr>
            <w:bookmarkStart w:id="12" w:name="_Toc53775046"/>
            <w:r>
              <w:t>Contact Information</w:t>
            </w:r>
            <w:bookmarkEnd w:id="12"/>
          </w:p>
          <w:p w14:paraId="591C0357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68ECC8FC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B909A8" w14:textId="78C408C1" w:rsidR="002B4DE8" w:rsidRDefault="00B15EC9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B43ED6" w14:textId="333FBB01" w:rsidR="002B4DE8" w:rsidRDefault="00B15EC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DB5230" w14:textId="2862B80B" w:rsidR="002B4DE8" w:rsidRDefault="00B15EC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77A3CDD7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E76BAC" w14:textId="73697826" w:rsidR="002B4DE8" w:rsidRPr="00211C62" w:rsidRDefault="00B15EC9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F1A968C" w14:textId="3C1FFDBE" w:rsidR="002B4DE8" w:rsidRPr="000B04D4" w:rsidRDefault="00B15EC9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25625D6" wp14:editId="1A23F34E">
                        <wp:extent cx="2445385" cy="1282700"/>
                        <wp:effectExtent l="0" t="0" r="0" b="0"/>
                        <wp:docPr id="10" name="Image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8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8FCAF1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A0E7CBB" w14:textId="72ECD61B" w:rsidR="0017091B" w:rsidRPr="00BE6656" w:rsidRDefault="00B15EC9" w:rsidP="004F6DE4">
                        <w:pPr>
                          <w:jc w:val="right"/>
                          <w:rPr>
                            <w:rStyle w:val="Forte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8D40626" w14:textId="02DEC36C" w:rsidR="0017091B" w:rsidRPr="00BE6656" w:rsidRDefault="00B15E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B15EC9" w14:paraId="14EC01D2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2DD74B5" w14:textId="3D0E961A" w:rsidR="00B15EC9" w:rsidRDefault="00B15EC9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4D3302C" w14:textId="73A141DA" w:rsidR="00B15EC9" w:rsidRDefault="00B15E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</w:rPr>
                          <w:t>1 Solid Body (s)</w:t>
                        </w:r>
                      </w:p>
                    </w:tc>
                  </w:tr>
                  <w:tr w:rsidR="00B15EC9" w14:paraId="46EB8F1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8917244" w14:textId="55DCF52A" w:rsidR="00B15EC9" w:rsidRDefault="00B15EC9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ED971B3" w14:textId="18B6329D" w:rsidR="00B15EC9" w:rsidRDefault="00B15EC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</w:rPr>
                          <w:t>Incompatible mesh</w:t>
                        </w:r>
                      </w:p>
                    </w:tc>
                  </w:tr>
                </w:tbl>
                <w:p w14:paraId="60D572D9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FB21A62" w14:textId="16176A7C" w:rsidR="00104BD8" w:rsidRDefault="00104BD8" w:rsidP="000A7C6B">
            <w:pPr>
              <w:rPr>
                <w:rStyle w:val="A3"/>
              </w:rPr>
            </w:pPr>
          </w:p>
          <w:p w14:paraId="5EAAFD63" w14:textId="77777777" w:rsidR="00104BD8" w:rsidRDefault="00104BD8" w:rsidP="000A7C6B"/>
        </w:tc>
      </w:tr>
    </w:tbl>
    <w:p w14:paraId="672C26C0" w14:textId="77777777" w:rsidR="00A61A59" w:rsidRDefault="00A61A5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ACAB2B1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3D79215" w14:textId="5308BA62" w:rsidR="00A61A59" w:rsidRDefault="00B15EC9" w:rsidP="000A7C6B">
            <w:pPr>
              <w:pStyle w:val="Ttulo1"/>
              <w:outlineLvl w:val="0"/>
            </w:pPr>
            <w:bookmarkStart w:id="13" w:name="_Toc53775047"/>
            <w:r>
              <w:lastRenderedPageBreak/>
              <w:t>Mesh information</w:t>
            </w:r>
            <w:bookmarkEnd w:id="13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4A1EA4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0BEC8C" w14:textId="75D9B61D" w:rsidR="00A9531D" w:rsidRDefault="00B15EC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7E8430" w14:textId="0F361508" w:rsidR="00A9531D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15EC9" w14:paraId="058F5D5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5A7511" w14:textId="67FDB923" w:rsidR="00B15EC9" w:rsidRDefault="00B15EC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49E2D2" w14:textId="0BB45354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B15EC9" w14:paraId="2785093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47CEFC" w14:textId="35BF10C5" w:rsidR="00B15EC9" w:rsidRDefault="00B15EC9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DC891F" w14:textId="7DF324BA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5A42701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CB87F" w14:textId="41D353C9" w:rsidR="00B15EC9" w:rsidRDefault="00B15EC9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9ED447" w14:textId="634224A7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15EC9" w14:paraId="5C58279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C3C7F3" w14:textId="3CF33EE5" w:rsidR="00B15EC9" w:rsidRDefault="00B15EC9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DA8CCA" w14:textId="5AC0A0C5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B15EC9" w14:paraId="608302B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26F4C2" w14:textId="1D0BF083" w:rsidR="00B15EC9" w:rsidRDefault="00B15EC9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87F29" w14:textId="6E1696BF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6,64957 mm</w:t>
                  </w:r>
                </w:p>
              </w:tc>
            </w:tr>
            <w:tr w:rsidR="00B15EC9" w14:paraId="47A059F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F5CC9B" w14:textId="6DA7FA4C" w:rsidR="00B15EC9" w:rsidRDefault="00B15EC9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B70750" w14:textId="603A1DD5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0,332479 mm</w:t>
                  </w:r>
                </w:p>
              </w:tc>
            </w:tr>
            <w:tr w:rsidR="00B15EC9" w14:paraId="1CF1BBE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ACF1AC" w14:textId="00C15B1E" w:rsidR="00B15EC9" w:rsidRDefault="00B15EC9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C007A2" w14:textId="14D1401A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52A63CAD" w14:textId="77777777" w:rsidR="00690657" w:rsidRDefault="00690657" w:rsidP="00690657"/>
          <w:p w14:paraId="4E72953C" w14:textId="79585CA3" w:rsidR="00A9531D" w:rsidRPr="00690657" w:rsidRDefault="00B15EC9" w:rsidP="00690657">
            <w:pPr>
              <w:pStyle w:val="Ttulo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8363FE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D3F737" w14:textId="7F57C49B" w:rsidR="007107BE" w:rsidRDefault="00B15EC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BFB959" w14:textId="5B010F3B" w:rsidR="007107BE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23878</w:t>
                  </w:r>
                </w:p>
              </w:tc>
            </w:tr>
            <w:tr w:rsidR="00B15EC9" w14:paraId="01CC01E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D60173" w14:textId="0A71C5ED" w:rsidR="00B15EC9" w:rsidRDefault="00B15EC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02643C" w14:textId="49C2C1C2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14048</w:t>
                  </w:r>
                </w:p>
              </w:tc>
            </w:tr>
            <w:tr w:rsidR="00B15EC9" w14:paraId="3D5D5D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5D9744" w14:textId="41E7E3D9" w:rsidR="00B15EC9" w:rsidRDefault="00B15EC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80E1A5" w14:textId="781CC482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38,499</w:t>
                  </w:r>
                </w:p>
              </w:tc>
            </w:tr>
            <w:tr w:rsidR="00B15EC9" w14:paraId="6725045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2EE965" w14:textId="1223564B" w:rsidR="00B15EC9" w:rsidRDefault="00B15EC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BCCD83" w14:textId="70B23DEE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93</w:t>
                  </w:r>
                </w:p>
              </w:tc>
            </w:tr>
            <w:tr w:rsidR="00B15EC9" w14:paraId="357A3CB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A2640" w14:textId="2D77684F" w:rsidR="00B15EC9" w:rsidRDefault="00B15EC9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0A1FFF" w14:textId="58E96AE6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0,185</w:t>
                  </w:r>
                </w:p>
              </w:tc>
            </w:tr>
            <w:tr w:rsidR="00B15EC9" w14:paraId="211E53D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656164" w14:textId="2384317C" w:rsidR="00B15EC9" w:rsidRDefault="00B15EC9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562035" w14:textId="216B209D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15EC9" w14:paraId="737FF8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A5B53B" w14:textId="0F621932" w:rsidR="00B15EC9" w:rsidRDefault="00B15EC9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264DB5" w14:textId="416D4418" w:rsidR="00B15EC9" w:rsidRDefault="00B15EC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B15EC9" w14:paraId="3949E81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8915E8" w14:textId="635988E1" w:rsidR="00B15EC9" w:rsidRDefault="00B15EC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1A5C0B" w14:textId="77777777" w:rsidR="00B15EC9" w:rsidRDefault="00B15EC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225BE4D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543F7AEE" w14:textId="5996D41A" w:rsidR="00D803B1" w:rsidRDefault="00B15EC9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A53C310" wp14:editId="14069631">
                        <wp:extent cx="6711315" cy="3520440"/>
                        <wp:effectExtent l="0" t="0" r="0" b="3810"/>
                        <wp:docPr id="11" name="Image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20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C584C1" w14:textId="5BBC92DE" w:rsidR="00A61A59" w:rsidRPr="00690657" w:rsidRDefault="00A61A59" w:rsidP="00690657">
            <w:pPr>
              <w:pStyle w:val="Ttulo2"/>
              <w:outlineLvl w:val="1"/>
              <w:rPr>
                <w:sz w:val="24"/>
                <w:szCs w:val="24"/>
              </w:rPr>
            </w:pPr>
          </w:p>
          <w:tbl>
            <w:tblPr>
              <w:tblStyle w:val="Tabelacomgrade"/>
              <w:tblW w:w="4846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467"/>
            </w:tblGrid>
            <w:tr w:rsidR="00B15EC9" w14:paraId="7D4E2F03" w14:textId="77777777" w:rsidTr="00B15EC9">
              <w:tc>
                <w:tcPr>
                  <w:tcW w:w="5000" w:type="pct"/>
                  <w:vAlign w:val="center"/>
                </w:tcPr>
                <w:p w14:paraId="6864C7B4" w14:textId="5DC21CDB" w:rsidR="00B15EC9" w:rsidRDefault="00B15EC9" w:rsidP="00B15EC9">
                  <w:pPr>
                    <w:jc w:val="center"/>
                    <w:rPr>
                      <w:rStyle w:val="Forte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7AD9EC73" wp14:editId="766A038C">
                        <wp:extent cx="6646545" cy="3486150"/>
                        <wp:effectExtent l="0" t="0" r="1905" b="0"/>
                        <wp:docPr id="12" name="Imagem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15EC9" w14:paraId="61BED7E9" w14:textId="77777777" w:rsidTr="00B15EC9">
              <w:tc>
                <w:tcPr>
                  <w:tcW w:w="5000" w:type="pct"/>
                </w:tcPr>
                <w:p w14:paraId="3B6E7223" w14:textId="7A81B3FA" w:rsidR="00B15EC9" w:rsidRDefault="00B15EC9" w:rsidP="00B15EC9">
                  <w:pPr>
                    <w:jc w:val="center"/>
                    <w:rPr>
                      <w:rStyle w:val="Forte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noProof/>
                      <w:sz w:val="20"/>
                      <w:szCs w:val="20"/>
                    </w:rPr>
                    <w:t>Image-2</w:t>
                  </w:r>
                </w:p>
                <w:p w14:paraId="171D7FDC" w14:textId="77777777" w:rsidR="00B15EC9" w:rsidRPr="00145DDC" w:rsidRDefault="00B15EC9" w:rsidP="00B15EC9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</w:p>
              </w:tc>
            </w:tr>
          </w:tbl>
          <w:p w14:paraId="056EA0BB" w14:textId="14A3228E" w:rsidR="00A61A59" w:rsidRDefault="00A61A59" w:rsidP="000A7C6B"/>
          <w:p w14:paraId="549E5FB6" w14:textId="744C4910" w:rsidR="00A61A59" w:rsidRPr="00F077CB" w:rsidRDefault="00A61A59" w:rsidP="000A7C6B"/>
        </w:tc>
      </w:tr>
    </w:tbl>
    <w:p w14:paraId="2D361528" w14:textId="77777777" w:rsidR="002C53F9" w:rsidRDefault="002C53F9" w:rsidP="006936A0"/>
    <w:tbl>
      <w:tblPr>
        <w:tblStyle w:val="Tabelacomgrade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875E6C5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917174F" w14:textId="61EECC8A" w:rsidR="005F5B79" w:rsidRDefault="00B15EC9" w:rsidP="000A7C6B">
            <w:pPr>
              <w:pStyle w:val="Ttulo1"/>
              <w:outlineLvl w:val="0"/>
            </w:pPr>
            <w:bookmarkStart w:id="14" w:name="_Toc53775048"/>
            <w:r>
              <w:lastRenderedPageBreak/>
              <w:t>Resultant Forces</w:t>
            </w:r>
            <w:bookmarkEnd w:id="14"/>
          </w:p>
          <w:p w14:paraId="25E5FB22" w14:textId="570E2769" w:rsidR="005F5B79" w:rsidRPr="000B04D4" w:rsidRDefault="00B15EC9" w:rsidP="000A7C6B">
            <w:pPr>
              <w:pStyle w:val="Ttulo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EC05FB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2DFFB22" w14:textId="1A29E33F" w:rsidR="005F5B79" w:rsidRDefault="00B15EC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B1E82B" w14:textId="389630B9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24A8E4" w14:textId="40E2AA64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A70198F" w14:textId="75BCFA0C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91379F" w14:textId="3C04B4F0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0FC334" w14:textId="3A59E27C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D82678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52476F9" w14:textId="53FF9D89" w:rsidR="005F5B79" w:rsidRPr="004D2956" w:rsidRDefault="00B15EC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2F50E97" w14:textId="74D8024B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3D926C" w14:textId="52AF88CE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0,00102282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26EB5D" w14:textId="6DD192DF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20,0024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20161E" w14:textId="1B9E3E8C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-0,00743822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FD53BD" w14:textId="2552867D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20,0024</w:t>
                  </w:r>
                </w:p>
              </w:tc>
            </w:tr>
          </w:tbl>
          <w:p w14:paraId="1EC9A4CB" w14:textId="5A41619A" w:rsidR="005F5B79" w:rsidRPr="000B04D4" w:rsidRDefault="00B15EC9" w:rsidP="000A7C6B">
            <w:pPr>
              <w:pStyle w:val="Ttulo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83EB7D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C3CCEC" w14:textId="4F8E7937" w:rsidR="005F5B79" w:rsidRDefault="00B15EC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995705" w14:textId="4C7DD77D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7AC3A1F" w14:textId="28C9C8BF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53EB944" w14:textId="6387207C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2561EDF" w14:textId="74409E76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CEB418D" w14:textId="06046285" w:rsidR="005F5B79" w:rsidRDefault="00B15EC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0570E79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1F38BA" w14:textId="27CD0627" w:rsidR="005F5B79" w:rsidRPr="004D2956" w:rsidRDefault="00B15EC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D002F2" w14:textId="12C0A9A9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0DF3C7" w14:textId="60271B01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4DE87F" w14:textId="51F630E7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DD0364" w14:textId="6E0C1A2A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D7D019" w14:textId="71444C80" w:rsidR="005F5B79" w:rsidRPr="004D2956" w:rsidRDefault="00B15EC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6D3050E" w14:textId="77777777" w:rsidR="005F5B79" w:rsidRDefault="005F5B79" w:rsidP="000A7C6B"/>
        </w:tc>
      </w:tr>
      <w:tr w:rsidR="005F5B79" w14:paraId="73438BFB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E22D0A1" w14:textId="47579BF4" w:rsidR="00C6072D" w:rsidRPr="000B04D4" w:rsidRDefault="00B15EC9" w:rsidP="00C6072D">
            <w:pPr>
              <w:pStyle w:val="Ttulo2"/>
              <w:outlineLvl w:val="1"/>
            </w:pPr>
            <w:bookmarkStart w:id="15" w:name="_Toc243733151"/>
            <w:bookmarkStart w:id="16" w:name="_Toc245020119"/>
            <w:bookmarkStart w:id="17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F59E25A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8AAB21E" w14:textId="2859D19B" w:rsidR="00C6072D" w:rsidRDefault="00B15EC9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77FE5AA" w14:textId="468A9ED1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9A9083" w14:textId="7200F043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A6BEB1" w14:textId="1F4E3477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EE629D" w14:textId="51FF8A38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34A2AD5" w14:textId="6A865AD4" w:rsidR="00C6072D" w:rsidRDefault="00B15EC9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59BC6E5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4D80A5" w14:textId="18CAFC48" w:rsidR="00C6072D" w:rsidRPr="004D2956" w:rsidRDefault="00B15EC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4D24A4" w14:textId="4EFB9429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83743A" w14:textId="290E3AEB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0,042598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0ECE4D" w14:textId="163F8955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0,0433148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10D5C47" w14:textId="53667097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-0,0264729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99F6BE" w14:textId="3F5770ED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0,066269</w:t>
                  </w:r>
                </w:p>
              </w:tc>
            </w:tr>
          </w:tbl>
          <w:p w14:paraId="6429F9EF" w14:textId="0032C108" w:rsidR="00C6072D" w:rsidRPr="000B04D4" w:rsidRDefault="00B15EC9" w:rsidP="00C6072D">
            <w:pPr>
              <w:pStyle w:val="Ttulo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CB73FD9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9662F40" w14:textId="1DED806D" w:rsidR="00C6072D" w:rsidRDefault="00B15EC9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02F7388" w14:textId="3191EA78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6FF49B" w14:textId="1EC65254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07D418" w14:textId="70D825D3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0608B3D" w14:textId="4E609801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CA7A02" w14:textId="5C2F2B3E" w:rsidR="00C6072D" w:rsidRDefault="00B15EC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70401FAD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192641" w14:textId="3B648E18" w:rsidR="00C6072D" w:rsidRPr="004D2956" w:rsidRDefault="00B15EC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DD3B7F" w14:textId="45DCBE8E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402D3B" w14:textId="39512573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B14362F" w14:textId="2F300EF5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6F6565" w14:textId="6AB44A55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918FA2" w14:textId="189AC5B0" w:rsidR="00C6072D" w:rsidRPr="004D2956" w:rsidRDefault="00B15EC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70F49D4D" w14:textId="01B86AB5" w:rsidR="005F5B79" w:rsidRDefault="005F5B79" w:rsidP="000A7C6B"/>
        </w:tc>
      </w:tr>
      <w:bookmarkEnd w:id="15"/>
      <w:bookmarkEnd w:id="16"/>
      <w:bookmarkEnd w:id="17"/>
    </w:tbl>
    <w:p w14:paraId="015E0384" w14:textId="77777777" w:rsidR="00EC2432" w:rsidRDefault="00EC2432" w:rsidP="00EC243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423B2D5B" w14:textId="77777777" w:rsidTr="00733076">
        <w:tc>
          <w:tcPr>
            <w:tcW w:w="10467" w:type="dxa"/>
            <w:tcBorders>
              <w:top w:val="nil"/>
              <w:left w:val="nil"/>
              <w:bottom w:val="nil"/>
              <w:right w:val="nil"/>
            </w:tcBorders>
          </w:tcPr>
          <w:p w14:paraId="7DBF04AB" w14:textId="505DF860" w:rsidR="00EC2432" w:rsidRDefault="00B15EC9" w:rsidP="000A7C6B">
            <w:pPr>
              <w:pStyle w:val="Ttulo1"/>
              <w:outlineLvl w:val="0"/>
            </w:pPr>
            <w:bookmarkStart w:id="18" w:name="_Toc243733152"/>
            <w:bookmarkStart w:id="19" w:name="_Toc245020120"/>
            <w:bookmarkStart w:id="20" w:name="_Toc245020152"/>
            <w:bookmarkStart w:id="21" w:name="_Toc53775049"/>
            <w:r>
              <w:lastRenderedPageBreak/>
              <w:t>Study Results</w:t>
            </w:r>
            <w:bookmarkEnd w:id="21"/>
          </w:p>
          <w:p w14:paraId="1DC586D7" w14:textId="246F9A16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B15EC9" w14:paraId="748FA19B" w14:textId="77777777" w:rsidTr="00EC1C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984E85" w14:textId="005629F1" w:rsidR="00B15EC9" w:rsidRDefault="00B15EC9" w:rsidP="00B15E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0923D9" w14:textId="31452185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B12C5F" w14:textId="29F8C69D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A00321E" w14:textId="34E1E7A9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15EC9" w14:paraId="12319F01" w14:textId="77777777" w:rsidTr="00EC1C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37A920" w14:textId="49465F10" w:rsidR="00B15EC9" w:rsidRPr="004D2956" w:rsidRDefault="00B15EC9" w:rsidP="00B15E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60072C" w14:textId="1075F1F4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48FF024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0,000N/mm^2 (MPa)</w:t>
                  </w:r>
                </w:p>
                <w:p w14:paraId="15FFCE98" w14:textId="50FC9654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11628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8732BC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0,677N/mm^2 (MPa)</w:t>
                  </w:r>
                </w:p>
                <w:p w14:paraId="11A56C1F" w14:textId="4BB23DD9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1762</w:t>
                  </w:r>
                </w:p>
              </w:tc>
            </w:tr>
            <w:tr w:rsidR="00B15EC9" w14:paraId="24F6B713" w14:textId="77777777" w:rsidTr="00EC1C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ADB69E" w14:textId="32A9D964" w:rsidR="00B15EC9" w:rsidRDefault="00B15EC9" w:rsidP="00B15EC9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05A4CD" wp14:editId="454BD770">
                        <wp:extent cx="6646545" cy="3486150"/>
                        <wp:effectExtent l="0" t="0" r="1905" b="0"/>
                        <wp:docPr id="13" name="Imagem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43894A" w14:textId="2BE6E251" w:rsidR="00B15EC9" w:rsidRPr="004D2956" w:rsidRDefault="00B15EC9" w:rsidP="00B15E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Braco-Analise_Braco-Stress-Stress1</w:t>
                  </w:r>
                </w:p>
              </w:tc>
            </w:tr>
          </w:tbl>
          <w:p w14:paraId="6876FBA8" w14:textId="27DA098E" w:rsidR="00B15EC9" w:rsidRDefault="00B15EC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B15EC9" w14:paraId="215BF5F4" w14:textId="77777777" w:rsidTr="00EC1C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2A8168" w14:textId="332265A7" w:rsidR="00B15EC9" w:rsidRDefault="00B15EC9" w:rsidP="00B15E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B34DD2" w14:textId="7BEBC2F3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BD3F5D" w14:textId="674FB505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034B6F7" w14:textId="766440CB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15EC9" w14:paraId="25897930" w14:textId="77777777" w:rsidTr="00EC1C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F74B69" w14:textId="2287A9C5" w:rsidR="00B15EC9" w:rsidRPr="004D2956" w:rsidRDefault="00B15EC9" w:rsidP="00B15E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14D6B5" w14:textId="1B8B01FF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C7CBA4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14:paraId="137DB63F" w14:textId="00DC472C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CA9595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2,976e-02mm</w:t>
                  </w:r>
                </w:p>
                <w:p w14:paraId="58C55638" w14:textId="74D931EE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404</w:t>
                  </w:r>
                </w:p>
              </w:tc>
            </w:tr>
            <w:tr w:rsidR="00B15EC9" w14:paraId="05B1D869" w14:textId="77777777" w:rsidTr="00EC1C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FAEDEC" w14:textId="5C866FAD" w:rsidR="00B15EC9" w:rsidRDefault="00B15EC9" w:rsidP="00B15EC9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C772E85" wp14:editId="1992D7D7">
                        <wp:extent cx="6646545" cy="3486150"/>
                        <wp:effectExtent l="0" t="0" r="1905" b="0"/>
                        <wp:docPr id="14" name="Imagem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863527" w14:textId="0C988594" w:rsidR="00B15EC9" w:rsidRPr="004D2956" w:rsidRDefault="00B15EC9" w:rsidP="00B15E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Braco-Analise_Braco-Displacement-Displacement1</w:t>
                  </w:r>
                </w:p>
              </w:tc>
            </w:tr>
          </w:tbl>
          <w:p w14:paraId="72AD4228" w14:textId="12C7F350" w:rsidR="00B15EC9" w:rsidRDefault="00B15EC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B15EC9" w14:paraId="09177FD5" w14:textId="77777777" w:rsidTr="00EC1C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1C9E13" w14:textId="5E163AD0" w:rsidR="00B15EC9" w:rsidRDefault="00B15EC9" w:rsidP="00B15EC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E8EC9B" w14:textId="143138A8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C9EEDD" w14:textId="1350002C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8DD9E88" w14:textId="0AD5DFBA" w:rsidR="00B15EC9" w:rsidRDefault="00B15EC9" w:rsidP="00B15EC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15EC9" w14:paraId="184FF00F" w14:textId="77777777" w:rsidTr="00EC1C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8FB93C" w14:textId="4A68F6C9" w:rsidR="00B15EC9" w:rsidRPr="004D2956" w:rsidRDefault="00B15EC9" w:rsidP="00B15EC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5C22F1A" w14:textId="4EEBC43B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339BE7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1,474e-07</w:t>
                  </w:r>
                </w:p>
                <w:p w14:paraId="1595DF66" w14:textId="48F0BA52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9930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92ABBB" w14:textId="77777777" w:rsidR="00B15EC9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1,826e-04</w:t>
                  </w:r>
                </w:p>
                <w:p w14:paraId="31A8158F" w14:textId="29D2F9FB" w:rsidR="00B15EC9" w:rsidRPr="004D2956" w:rsidRDefault="00B15EC9" w:rsidP="00B15E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8541</w:t>
                  </w:r>
                </w:p>
              </w:tc>
            </w:tr>
            <w:tr w:rsidR="00B15EC9" w14:paraId="5402FB37" w14:textId="77777777" w:rsidTr="00EC1C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B93282" w14:textId="7074D87D" w:rsidR="00B15EC9" w:rsidRDefault="00B15EC9" w:rsidP="00B15EC9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A220BB" wp14:editId="3B9CEC17">
                        <wp:extent cx="6646545" cy="3486150"/>
                        <wp:effectExtent l="0" t="0" r="1905" b="0"/>
                        <wp:docPr id="15" name="Imagem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86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D394DE" w14:textId="1723BE90" w:rsidR="00B15EC9" w:rsidRPr="004D2956" w:rsidRDefault="00B15EC9" w:rsidP="00B15EC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Braco-Analise_Braco-Strain-Strain1</w:t>
                  </w:r>
                </w:p>
              </w:tc>
            </w:tr>
          </w:tbl>
          <w:p w14:paraId="1BCDFC43" w14:textId="77777777" w:rsidR="00B15EC9" w:rsidRPr="000B04D4" w:rsidRDefault="00B15EC9" w:rsidP="000A7C6B"/>
          <w:bookmarkEnd w:id="18"/>
          <w:bookmarkEnd w:id="19"/>
          <w:bookmarkEnd w:id="20"/>
          <w:p w14:paraId="0FA7CA51" w14:textId="77777777" w:rsidR="004A4EC3" w:rsidRPr="004A4EC3" w:rsidRDefault="004A4EC3" w:rsidP="004A4EC3"/>
          <w:p w14:paraId="269877DD" w14:textId="760A65A0" w:rsidR="00EC2432" w:rsidRDefault="00EC2432" w:rsidP="000A7C6B"/>
        </w:tc>
      </w:tr>
    </w:tbl>
    <w:p w14:paraId="7347CE41" w14:textId="77777777" w:rsidR="000B1701" w:rsidRDefault="000B1701" w:rsidP="000B170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14:paraId="29DE1BD3" w14:textId="77777777" w:rsidTr="00733076">
        <w:tc>
          <w:tcPr>
            <w:tcW w:w="10467" w:type="dxa"/>
            <w:tcBorders>
              <w:top w:val="nil"/>
              <w:left w:val="nil"/>
              <w:bottom w:val="nil"/>
              <w:right w:val="nil"/>
            </w:tcBorders>
          </w:tcPr>
          <w:p w14:paraId="47873A8D" w14:textId="2F558FB5" w:rsidR="000B1701" w:rsidRDefault="00B15EC9" w:rsidP="00B15EC9">
            <w:pPr>
              <w:pStyle w:val="Ttulo1"/>
              <w:outlineLvl w:val="0"/>
            </w:pPr>
            <w:bookmarkStart w:id="22" w:name="_Toc53775050"/>
            <w:r>
              <w:t>Conclusion</w:t>
            </w:r>
            <w:bookmarkEnd w:id="22"/>
          </w:p>
        </w:tc>
      </w:tr>
      <w:tr w:rsidR="00733076" w14:paraId="3990B9C0" w14:textId="77777777" w:rsidTr="00733076">
        <w:tc>
          <w:tcPr>
            <w:tcW w:w="10467" w:type="dxa"/>
          </w:tcPr>
          <w:p w14:paraId="1CC7D706" w14:textId="77777777" w:rsidR="00733076" w:rsidRDefault="00733076" w:rsidP="006B1046">
            <w:pPr>
              <w:jc w:val="center"/>
              <w:rPr>
                <w:rStyle w:val="Forte"/>
                <w:b w:val="0"/>
              </w:rPr>
            </w:pPr>
            <w:r>
              <w:rPr>
                <w:bCs/>
                <w:noProof/>
              </w:rPr>
              <w:drawing>
                <wp:inline distT="0" distB="0" distL="0" distR="0" wp14:anchorId="5230B32E" wp14:editId="3156C913">
                  <wp:extent cx="6646545" cy="3486150"/>
                  <wp:effectExtent l="0" t="0" r="1905" b="0"/>
                  <wp:docPr id="16" name="Imagem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076" w:rsidRPr="00145DDC" w14:paraId="29E150AC" w14:textId="77777777" w:rsidTr="00733076">
        <w:tc>
          <w:tcPr>
            <w:tcW w:w="10467" w:type="dxa"/>
          </w:tcPr>
          <w:p w14:paraId="0032D9EA" w14:textId="77777777" w:rsidR="00733076" w:rsidRDefault="00733076" w:rsidP="006B1046">
            <w:pPr>
              <w:jc w:val="center"/>
              <w:rPr>
                <w:rStyle w:val="Forte"/>
                <w:b w:val="0"/>
                <w:noProof/>
                <w:sz w:val="20"/>
                <w:szCs w:val="20"/>
              </w:rPr>
            </w:pPr>
            <w:r>
              <w:rPr>
                <w:rStyle w:val="Forte"/>
                <w:b w:val="0"/>
                <w:noProof/>
                <w:sz w:val="20"/>
                <w:szCs w:val="20"/>
              </w:rPr>
              <w:t>Image-3</w:t>
            </w:r>
          </w:p>
          <w:p w14:paraId="39DE8D59" w14:textId="77777777" w:rsidR="00733076" w:rsidRPr="00145DDC" w:rsidRDefault="00733076" w:rsidP="006B1046">
            <w:pPr>
              <w:jc w:val="center"/>
              <w:rPr>
                <w:rStyle w:val="Forte"/>
                <w:sz w:val="20"/>
                <w:szCs w:val="20"/>
              </w:rPr>
            </w:pPr>
          </w:p>
        </w:tc>
      </w:tr>
      <w:tr w:rsidR="00733076" w:rsidRPr="007E2752" w14:paraId="1C804159" w14:textId="77777777" w:rsidTr="00733076">
        <w:tc>
          <w:tcPr>
            <w:tcW w:w="10467" w:type="dxa"/>
          </w:tcPr>
          <w:p w14:paraId="43E0A755" w14:textId="77777777" w:rsidR="00733076" w:rsidRPr="007E2752" w:rsidRDefault="00733076" w:rsidP="006B1046">
            <w:pPr>
              <w:rPr>
                <w:rStyle w:val="Forte"/>
              </w:rPr>
            </w:pPr>
            <w:r>
              <w:rPr>
                <w:rStyle w:val="Forte"/>
              </w:rPr>
              <w:t>Image Comments:</w:t>
            </w:r>
          </w:p>
        </w:tc>
      </w:tr>
      <w:tr w:rsidR="00733076" w:rsidRPr="007E2752" w14:paraId="5FF4ECE3" w14:textId="77777777" w:rsidTr="00733076">
        <w:tc>
          <w:tcPr>
            <w:tcW w:w="10467" w:type="dxa"/>
          </w:tcPr>
          <w:p w14:paraId="7F57A229" w14:textId="77777777" w:rsidR="00733076" w:rsidRPr="007E2752" w:rsidRDefault="00733076" w:rsidP="006B1046">
            <w:pPr>
              <w:rPr>
                <w:rStyle w:val="Forte"/>
                <w:b w:val="0"/>
                <w:noProof/>
              </w:rPr>
            </w:pPr>
            <w:proofErr w:type="spellStart"/>
            <w:r>
              <w:rPr>
                <w:rStyle w:val="A3"/>
                <w:sz w:val="22"/>
                <w:szCs w:val="22"/>
              </w:rPr>
              <w:t>Conclui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-se que a </w:t>
            </w:r>
            <w:proofErr w:type="spellStart"/>
            <w:r>
              <w:rPr>
                <w:rStyle w:val="A3"/>
                <w:sz w:val="22"/>
                <w:szCs w:val="22"/>
              </w:rPr>
              <w:t>peça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sustentará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a carga </w:t>
            </w:r>
            <w:proofErr w:type="spellStart"/>
            <w:r>
              <w:rPr>
                <w:rStyle w:val="A3"/>
                <w:sz w:val="22"/>
                <w:szCs w:val="22"/>
              </w:rPr>
              <w:t>imposta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sobre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ela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, dado que a </w:t>
            </w:r>
            <w:proofErr w:type="spellStart"/>
            <w:r>
              <w:rPr>
                <w:rStyle w:val="A3"/>
                <w:sz w:val="22"/>
                <w:szCs w:val="22"/>
              </w:rPr>
              <w:t>tensão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máxima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encontrada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na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A3"/>
                <w:sz w:val="22"/>
                <w:szCs w:val="22"/>
              </w:rPr>
              <w:t>análise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é </w:t>
            </w:r>
            <w:proofErr w:type="spellStart"/>
            <w:r>
              <w:rPr>
                <w:rStyle w:val="A3"/>
                <w:sz w:val="22"/>
                <w:szCs w:val="22"/>
              </w:rPr>
              <w:t>apenas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1,8% do </w:t>
            </w:r>
            <w:proofErr w:type="spellStart"/>
            <w:r>
              <w:rPr>
                <w:rStyle w:val="A3"/>
                <w:sz w:val="22"/>
                <w:szCs w:val="22"/>
              </w:rPr>
              <w:t>limite</w:t>
            </w:r>
            <w:proofErr w:type="spellEnd"/>
            <w:r>
              <w:rPr>
                <w:rStyle w:val="A3"/>
                <w:sz w:val="22"/>
                <w:szCs w:val="22"/>
              </w:rPr>
              <w:t xml:space="preserve"> de </w:t>
            </w:r>
            <w:proofErr w:type="spellStart"/>
            <w:r>
              <w:rPr>
                <w:rStyle w:val="A3"/>
                <w:sz w:val="22"/>
                <w:szCs w:val="22"/>
              </w:rPr>
              <w:t>escoamento</w:t>
            </w:r>
            <w:proofErr w:type="spellEnd"/>
            <w:r>
              <w:rPr>
                <w:rStyle w:val="A3"/>
                <w:sz w:val="22"/>
                <w:szCs w:val="22"/>
              </w:rPr>
              <w:t>.</w:t>
            </w:r>
          </w:p>
        </w:tc>
      </w:tr>
    </w:tbl>
    <w:p w14:paraId="48DE3702" w14:textId="77777777" w:rsidR="00112287" w:rsidRDefault="00112287" w:rsidP="00733076"/>
    <w:sectPr w:rsidR="00112287" w:rsidSect="00B15EC9">
      <w:headerReference w:type="default" r:id="rId21"/>
      <w:footerReference w:type="default" r:id="rId22"/>
      <w:headerReference w:type="first" r:id="rId23"/>
      <w:footerReference w:type="first" r:id="rId24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BEFE2" w14:textId="77777777" w:rsidR="00216749" w:rsidRDefault="00216749" w:rsidP="00F25CD7">
      <w:pPr>
        <w:spacing w:after="0" w:line="240" w:lineRule="auto"/>
      </w:pPr>
      <w:r>
        <w:separator/>
      </w:r>
    </w:p>
  </w:endnote>
  <w:endnote w:type="continuationSeparator" w:id="0">
    <w:p w14:paraId="736C8850" w14:textId="77777777" w:rsidR="00216749" w:rsidRDefault="0021674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075F248D" w14:textId="77777777" w:rsidTr="003E1AE9">
      <w:tc>
        <w:tcPr>
          <w:tcW w:w="867" w:type="pct"/>
        </w:tcPr>
        <w:p w14:paraId="6A254A5E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AD50135" wp14:editId="589C558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3A2F80D" w14:textId="7A50057A" w:rsidR="00DC4D2F" w:rsidRDefault="00B15EC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E12E6E3" w14:textId="70CFE591" w:rsidR="00DC4D2F" w:rsidRDefault="00B15EC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Braco</w:t>
          </w:r>
          <w:proofErr w:type="spellEnd"/>
        </w:p>
      </w:tc>
      <w:tc>
        <w:tcPr>
          <w:tcW w:w="0" w:type="auto"/>
          <w:vAlign w:val="bottom"/>
        </w:tcPr>
        <w:p w14:paraId="063055F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6809E8B2" w14:textId="77777777" w:rsidR="00DC4D2F" w:rsidRPr="00BF0BC4" w:rsidRDefault="00DC4D2F" w:rsidP="00BF0BC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5B3ECD0" w14:textId="77777777" w:rsidTr="00BF0BC4">
      <w:tc>
        <w:tcPr>
          <w:tcW w:w="1908" w:type="dxa"/>
        </w:tcPr>
        <w:p w14:paraId="7208E8F7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088E419" wp14:editId="1EA3495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ADE451D" w14:textId="713D1238" w:rsidR="00DC4D2F" w:rsidRDefault="00B15EC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C0E4D44" w14:textId="0BD6E45E" w:rsidR="00DC4D2F" w:rsidRDefault="00B15EC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Braco</w:t>
          </w:r>
          <w:proofErr w:type="spellEnd"/>
        </w:p>
      </w:tc>
      <w:tc>
        <w:tcPr>
          <w:tcW w:w="360" w:type="dxa"/>
          <w:vAlign w:val="bottom"/>
        </w:tcPr>
        <w:p w14:paraId="6BB6FA7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290E751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8A948" w14:textId="77777777" w:rsidR="00216749" w:rsidRDefault="00216749" w:rsidP="00F25CD7">
      <w:pPr>
        <w:spacing w:after="0" w:line="240" w:lineRule="auto"/>
      </w:pPr>
      <w:r>
        <w:separator/>
      </w:r>
    </w:p>
  </w:footnote>
  <w:footnote w:type="continuationSeparator" w:id="0">
    <w:p w14:paraId="0554E3C9" w14:textId="77777777" w:rsidR="00216749" w:rsidRDefault="00216749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39B25AEB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75CC52AD" w14:textId="5766B4EA" w:rsidR="00DC4D2F" w:rsidRDefault="00DC4D2F" w:rsidP="00E217C8">
          <w:pPr>
            <w:pStyle w:val="Cabealho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3A8CBAA6" w14:textId="4485C126" w:rsidR="00DC4D2F" w:rsidRDefault="00B15EC9" w:rsidP="00E217C8">
          <w:pPr>
            <w:pStyle w:val="Cabealho"/>
            <w:rPr>
              <w:rFonts w:ascii="Trebuchet MS" w:hAnsi="Trebuchet MS"/>
            </w:rPr>
          </w:pPr>
          <w:proofErr w:type="spellStart"/>
          <w:r>
            <w:rPr>
              <w:rFonts w:ascii="Trebuchet MS" w:hAnsi="Trebuchet MS"/>
              <w:b/>
            </w:rPr>
            <w:t>Laranja</w:t>
          </w:r>
          <w:proofErr w:type="spellEnd"/>
          <w:r>
            <w:rPr>
              <w:rFonts w:ascii="Trebuchet MS" w:hAnsi="Trebuchet MS"/>
              <w:b/>
            </w:rPr>
            <w:t xml:space="preserve"> </w:t>
          </w:r>
          <w:proofErr w:type="spellStart"/>
          <w:r>
            <w:rPr>
              <w:rFonts w:ascii="Trebuchet MS" w:hAnsi="Trebuchet MS"/>
              <w:b/>
            </w:rPr>
            <w:t>Mecânica</w:t>
          </w:r>
          <w:proofErr w:type="spellEnd"/>
        </w:p>
        <w:p w14:paraId="325E99B4" w14:textId="3AA9EEC6" w:rsidR="00DC4D2F" w:rsidRDefault="00DC4D2F" w:rsidP="00E217C8">
          <w:pPr>
            <w:pStyle w:val="Cabealho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723B6A7A" w14:textId="29AAD8AF" w:rsidR="00DC4D2F" w:rsidRDefault="00B15EC9" w:rsidP="00E217C8">
          <w:pPr>
            <w:pStyle w:val="Cabealho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Rafael Giaretta Falcaro</w:t>
          </w:r>
        </w:p>
        <w:p w14:paraId="6C70AD39" w14:textId="5CE1A43E" w:rsidR="00DC4D2F" w:rsidRPr="003E4713" w:rsidRDefault="00B15EC9" w:rsidP="00F25CD7">
          <w:pPr>
            <w:pStyle w:val="Cabealho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16/10/2020</w:t>
          </w:r>
        </w:p>
      </w:tc>
    </w:tr>
  </w:tbl>
  <w:p w14:paraId="0A56C2EA" w14:textId="77777777" w:rsidR="00DC4D2F" w:rsidRDefault="00DC4D2F" w:rsidP="00F25CD7">
    <w:pPr>
      <w:pStyle w:val="Cabealho"/>
      <w:pBdr>
        <w:bottom w:val="single" w:sz="36" w:space="1" w:color="BFBFBF" w:themeColor="background1" w:themeShade="BF"/>
      </w:pBdr>
    </w:pPr>
  </w:p>
  <w:p w14:paraId="3D8040CF" w14:textId="77777777" w:rsidR="00DC4D2F" w:rsidRDefault="00DC4D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335FF81D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3E103C27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72F5686A" w14:textId="747B2D3D" w:rsidR="00DC4D2F" w:rsidRPr="00B86860" w:rsidRDefault="00DC4D2F" w:rsidP="0004566C">
                <w:pPr>
                  <w:pStyle w:val="Cabealho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4BB39F19" w14:textId="33D1C615" w:rsidR="00DC4D2F" w:rsidRPr="00B86860" w:rsidRDefault="00B15EC9" w:rsidP="00E217C8">
                <w:pPr>
                  <w:pStyle w:val="Cabealho"/>
                  <w:rPr>
                    <w:rFonts w:ascii="Trebuchet MS" w:hAnsi="Trebuchet MS"/>
                  </w:rPr>
                </w:pPr>
                <w:proofErr w:type="spellStart"/>
                <w:r>
                  <w:rPr>
                    <w:rFonts w:ascii="Trebuchet MS" w:hAnsi="Trebuchet MS"/>
                    <w:b/>
                  </w:rPr>
                  <w:t>Laranja</w:t>
                </w:r>
                <w:proofErr w:type="spellEnd"/>
                <w:r>
                  <w:rPr>
                    <w:rFonts w:ascii="Trebuchet MS" w:hAnsi="Trebuchet MS"/>
                    <w:b/>
                  </w:rPr>
                  <w:t xml:space="preserve"> </w:t>
                </w:r>
                <w:proofErr w:type="spellStart"/>
                <w:r>
                  <w:rPr>
                    <w:rFonts w:ascii="Trebuchet MS" w:hAnsi="Trebuchet MS"/>
                    <w:b/>
                  </w:rPr>
                  <w:t>Mecânica</w:t>
                </w:r>
                <w:proofErr w:type="spellEnd"/>
              </w:p>
              <w:p w14:paraId="4BD82500" w14:textId="4479A18C" w:rsidR="00DC4D2F" w:rsidRPr="00B86860" w:rsidRDefault="00DC4D2F" w:rsidP="00E217C8">
                <w:pPr>
                  <w:pStyle w:val="Cabealho"/>
                </w:pPr>
              </w:p>
            </w:tc>
          </w:tr>
        </w:tbl>
        <w:p w14:paraId="0FE08521" w14:textId="77777777" w:rsidR="00DC4D2F" w:rsidRDefault="00DC4D2F"/>
      </w:tc>
    </w:tr>
  </w:tbl>
  <w:p w14:paraId="03BE4210" w14:textId="77777777" w:rsidR="00DC4D2F" w:rsidRDefault="00DC4D2F" w:rsidP="00F25CD7">
    <w:pPr>
      <w:pStyle w:val="Cabealho"/>
      <w:pBdr>
        <w:bottom w:val="single" w:sz="36" w:space="1" w:color="BFBFBF" w:themeColor="background1" w:themeShade="BF"/>
      </w:pBdr>
    </w:pPr>
  </w:p>
  <w:p w14:paraId="34F904E7" w14:textId="77777777" w:rsidR="00DC4D2F" w:rsidRDefault="00DC4D2F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C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16749"/>
    <w:rsid w:val="002170F6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3076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0D58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15EC9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CDF9B"/>
  <w15:docId w15:val="{B954611A-D900-4CCF-953D-C7F60D1DC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l\Google%20Drive\SENAI\SENAI%202020\PROJETO%20INTEGRADOR\MEC&#194;NICA\Projeto%20Integrador%202020\AN&#193;LISES\Analise%2001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12</Pages>
  <Words>780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Rafael</dc:creator>
  <cp:lastModifiedBy>Rafael Giaretta Falcaro</cp:lastModifiedBy>
  <cp:revision>4</cp:revision>
  <dcterms:created xsi:type="dcterms:W3CDTF">2020-10-17T00:07:00Z</dcterms:created>
  <dcterms:modified xsi:type="dcterms:W3CDTF">2020-10-17T00:10:00Z</dcterms:modified>
</cp:coreProperties>
</file>